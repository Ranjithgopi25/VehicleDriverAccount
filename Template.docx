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8A2B" w14:textId="77777777" w:rsidR="00615D63" w:rsidRPr="00485056" w:rsidRDefault="00615D63" w:rsidP="00485056">
      <w:pPr>
        <w:pStyle w:val="Title"/>
      </w:pPr>
      <w:r>
        <w:t>Title style for cover headline</w:t>
      </w:r>
      <w:r w:rsidR="00485056">
        <w:t xml:space="preserve"> (auto</w:t>
      </w:r>
      <w:r w:rsidR="008853C4">
        <w:t>mated update in footer</w:t>
      </w:r>
      <w:r w:rsidR="00485056">
        <w:t>)</w:t>
      </w:r>
    </w:p>
    <w:p w14:paraId="034978DA" w14:textId="77777777" w:rsidR="00615D63" w:rsidRDefault="00615D63" w:rsidP="00485056">
      <w:pPr>
        <w:pStyle w:val="Subtitle"/>
      </w:pPr>
      <w:r w:rsidRPr="00485056">
        <w:t>Subtitle</w:t>
      </w:r>
    </w:p>
    <w:p w14:paraId="1612DE80" w14:textId="19680063" w:rsidR="008853C4" w:rsidRPr="004421FB" w:rsidRDefault="00AB49F4" w:rsidP="004421FB">
      <w:pPr>
        <w:spacing w:after="160" w:line="259" w:lineRule="auto"/>
        <w:rPr>
          <w:rFonts w:asciiTheme="majorHAnsi" w:eastAsiaTheme="majorEastAsia" w:hAnsiTheme="majorHAnsi" w:cstheme="majorBidi"/>
          <w:spacing w:val="-10"/>
          <w:kern w:val="28"/>
          <w:sz w:val="56"/>
          <w:szCs w:val="56"/>
        </w:rPr>
      </w:pPr>
      <w:r w:rsidRPr="00C30D73">
        <w:br w:type="page"/>
      </w:r>
    </w:p>
    <w:p w14:paraId="6CEE84AD" w14:textId="77777777" w:rsidR="008853C4" w:rsidRDefault="008853C4" w:rsidP="008853C4">
      <w:pPr>
        <w:pStyle w:val="BodyText"/>
      </w:pPr>
      <w:r>
        <w:lastRenderedPageBreak/>
        <w:br w:type="page"/>
      </w:r>
    </w:p>
    <w:p w14:paraId="1564D92F" w14:textId="77777777" w:rsidR="00060712" w:rsidRPr="00C30D73" w:rsidRDefault="00060712" w:rsidP="00060712">
      <w:pPr>
        <w:pStyle w:val="BodyText"/>
        <w:rPr>
          <w:lang w:val="en-GB"/>
        </w:rPr>
      </w:pPr>
      <w:r w:rsidRPr="00C30D73">
        <w:rPr>
          <w:lang w:val="en-GB"/>
        </w:rPr>
        <w:lastRenderedPageBreak/>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58ECAEF9" w14:textId="77777777" w:rsidR="00060712" w:rsidRPr="00C30D73" w:rsidRDefault="00060712" w:rsidP="00CD2B08">
      <w:pPr>
        <w:pStyle w:val="ListBullet"/>
        <w:rPr>
          <w:lang w:val="en-GB"/>
        </w:rPr>
      </w:pPr>
      <w:r w:rsidRPr="00C30D73">
        <w:rPr>
          <w:lang w:val="en-GB"/>
        </w:rPr>
        <w:t xml:space="preserve">List Bullet style: Font body text style but with automated bullets and a hanging indent to have content wrap in a clean manner. In addition to font and line spacing, </w:t>
      </w:r>
      <w:r w:rsidR="002D49DF" w:rsidRPr="00C30D73">
        <w:rPr>
          <w:lang w:val="en-GB"/>
        </w:rPr>
        <w:t>space after</w:t>
      </w:r>
      <w:r w:rsidRPr="00C30D73">
        <w:rPr>
          <w:lang w:val="en-GB"/>
        </w:rPr>
        <w:t xml:space="preserve"> has been added to automate spacing between paragraphs.</w:t>
      </w:r>
    </w:p>
    <w:p w14:paraId="0B016A91" w14:textId="77777777" w:rsidR="00060712" w:rsidRPr="00C30D73" w:rsidRDefault="00060712" w:rsidP="00CD2B08">
      <w:pPr>
        <w:pStyle w:val="ListContinue"/>
        <w:tabs>
          <w:tab w:val="clear" w:pos="720"/>
        </w:tabs>
        <w:rPr>
          <w:lang w:val="en-GB"/>
        </w:rPr>
      </w:pPr>
      <w:r w:rsidRPr="00C30D73">
        <w:rPr>
          <w:lang w:val="en-GB"/>
        </w:rPr>
        <w:t>List Continue style: Font size and line spacing duplicate Body Text style and is present with a hanging indent to align second and subsequent paragraphs of text associated with bulleted information, alphabetical and numbered lists.</w:t>
      </w:r>
    </w:p>
    <w:p w14:paraId="5061E390" w14:textId="77777777" w:rsidR="00060712" w:rsidRPr="00C30D73" w:rsidRDefault="00060712" w:rsidP="002D49DF">
      <w:pPr>
        <w:pStyle w:val="ListBullet2"/>
        <w:rPr>
          <w:lang w:val="en-GB"/>
        </w:rPr>
      </w:pPr>
      <w:r w:rsidRPr="00C30D73">
        <w:rPr>
          <w:lang w:val="en-GB"/>
        </w:rPr>
        <w:t xml:space="preserve">List Bullet 2 style: Font size and line spacing duplicate Body Text style, plus is preset left indent as well as a hanging indent align with bulleted text. </w:t>
      </w:r>
    </w:p>
    <w:p w14:paraId="5663EF91" w14:textId="77777777" w:rsidR="00060712" w:rsidRPr="00C30D73" w:rsidRDefault="00060712" w:rsidP="00CD2B08">
      <w:pPr>
        <w:pStyle w:val="ListContinue2"/>
        <w:rPr>
          <w:lang w:val="en-GB"/>
        </w:rPr>
      </w:pPr>
      <w:r w:rsidRPr="00C30D73">
        <w:rPr>
          <w:lang w:val="en-GB"/>
        </w:rPr>
        <w:t xml:space="preserve">List Continue 2 style: Font size and line spacing duplicate Body Text style plus is present with an indent to align second and subsequent paragraphs of text associated with bulleted, alphabetical and numbered information. </w:t>
      </w:r>
    </w:p>
    <w:p w14:paraId="52EA68DD" w14:textId="77777777" w:rsidR="00060712" w:rsidRPr="00C30D73" w:rsidRDefault="00060712" w:rsidP="008853C4">
      <w:pPr>
        <w:pStyle w:val="ListNumber"/>
        <w:ind w:left="446" w:hanging="446"/>
        <w:rPr>
          <w:lang w:val="en-GB"/>
        </w:rPr>
      </w:pPr>
      <w:r w:rsidRPr="00C30D73">
        <w:rPr>
          <w:lang w:val="en-GB"/>
        </w:rPr>
        <w:t>List Number style: Font size and line spacing duplicate Body Text style, plus has a hanging indent to more cleanly align bulleted text.</w:t>
      </w:r>
    </w:p>
    <w:p w14:paraId="05C5C24D" w14:textId="77777777" w:rsidR="00060712" w:rsidRPr="00C30D73" w:rsidRDefault="00060712" w:rsidP="00CD2B08">
      <w:pPr>
        <w:pStyle w:val="ListNumber2"/>
        <w:rPr>
          <w:lang w:val="en-GB"/>
        </w:rPr>
      </w:pPr>
      <w:r w:rsidRPr="00C30D73">
        <w:rPr>
          <w:lang w:val="en-GB"/>
        </w:rPr>
        <w:t>List Number 2 style: Font size and line spacing duplicate Body Text style, plus has a left indent and a hanging indent to cleanly align numbered text.</w:t>
      </w:r>
    </w:p>
    <w:p w14:paraId="0EBBB98D" w14:textId="77777777" w:rsidR="00060712" w:rsidRPr="00C30D73" w:rsidRDefault="00060712" w:rsidP="00CD2B08">
      <w:pPr>
        <w:pStyle w:val="ListAlpha"/>
        <w:rPr>
          <w:lang w:val="en-GB"/>
        </w:rPr>
      </w:pPr>
      <w:r w:rsidRPr="00C30D73">
        <w:rPr>
          <w:lang w:val="en-GB"/>
        </w:rPr>
        <w:t xml:space="preserve">List </w:t>
      </w:r>
      <w:r w:rsidR="002D49DF" w:rsidRPr="00C30D73">
        <w:rPr>
          <w:lang w:val="en-GB"/>
        </w:rPr>
        <w:t>Alpha</w:t>
      </w:r>
      <w:r w:rsidRPr="00C30D73">
        <w:rPr>
          <w:lang w:val="en-GB"/>
        </w:rPr>
        <w:t xml:space="preserve"> style: Font size and line spacing duplicate Body Text style, plus has a hanging indent to more cleanly align bulleted text.</w:t>
      </w:r>
    </w:p>
    <w:p w14:paraId="52CA04D4" w14:textId="77777777" w:rsidR="00060712" w:rsidRPr="00C30D73" w:rsidRDefault="00060712" w:rsidP="00CD2B08">
      <w:pPr>
        <w:pStyle w:val="ListAlpha2"/>
        <w:rPr>
          <w:lang w:val="en-GB"/>
        </w:rPr>
      </w:pPr>
      <w:r w:rsidRPr="00C30D73">
        <w:rPr>
          <w:lang w:val="en-GB"/>
        </w:rPr>
        <w:t>List Number 2 style: Font size and line spacing duplicate Body Text style, with a left indent and a hanging indent to cleanly align numbered text.</w:t>
      </w:r>
    </w:p>
    <w:p w14:paraId="2B28121B" w14:textId="77777777" w:rsidR="00060712" w:rsidRDefault="00060712" w:rsidP="00060712">
      <w:pPr>
        <w:pStyle w:val="BodyText"/>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xml:space="preserve">, so no more double returns to space out text. </w:t>
      </w:r>
    </w:p>
    <w:p w14:paraId="3B4B6E86" w14:textId="77777777" w:rsidR="00485056" w:rsidRPr="00C30D73" w:rsidRDefault="00485056" w:rsidP="00485056">
      <w:pPr>
        <w:pStyle w:val="Quote"/>
      </w:pPr>
      <w:r>
        <w:t>Quote</w:t>
      </w:r>
    </w:p>
    <w:p w14:paraId="57DBE6EA" w14:textId="77777777" w:rsidR="00490FFB" w:rsidRPr="00C30D73" w:rsidRDefault="00490FFB" w:rsidP="00490FFB">
      <w:pPr>
        <w:pStyle w:val="BodyText"/>
        <w:rPr>
          <w:lang w:val="en-GB"/>
        </w:rPr>
      </w:pPr>
      <w:bookmarkStart w:id="0" w:name="_Toc161737202"/>
      <w:r w:rsidRPr="00C30D73">
        <w:rPr>
          <w:lang w:val="en-GB"/>
        </w:rPr>
        <w:t xml:space="preserve">Body Text style: The font is 11 points with 1.5 lines </w:t>
      </w:r>
      <w:proofErr w:type="spellStart"/>
      <w:r w:rsidRPr="00C30D73">
        <w:rPr>
          <w:lang w:val="en-GB"/>
        </w:rPr>
        <w:t>spacing</w:t>
      </w:r>
      <w:r>
        <w:rPr>
          <w:lang w:val="en-GB"/>
        </w:rPr>
        <w:t>and</w:t>
      </w:r>
      <w:proofErr w:type="spellEnd"/>
      <w:r w:rsidRPr="00C30D73">
        <w:rPr>
          <w:lang w:val="en-GB"/>
        </w:rPr>
        <w:t xml:space="preserve"> programmed with space after.</w:t>
      </w:r>
    </w:p>
    <w:p w14:paraId="2A368FDA" w14:textId="77777777" w:rsidR="00060712" w:rsidRPr="00C30D73" w:rsidRDefault="00060712" w:rsidP="0096045D">
      <w:pPr>
        <w:pStyle w:val="Heading1"/>
        <w:rPr>
          <w:lang w:val="en-GB"/>
        </w:rPr>
      </w:pPr>
      <w:bookmarkStart w:id="1" w:name="_Toc192837913"/>
      <w:r w:rsidRPr="00C30D73">
        <w:rPr>
          <w:lang w:val="en-GB"/>
        </w:rPr>
        <w:lastRenderedPageBreak/>
        <w:t>Heading 1 style</w:t>
      </w:r>
      <w:bookmarkEnd w:id="0"/>
      <w:bookmarkEnd w:id="1"/>
    </w:p>
    <w:p w14:paraId="0A3966CE" w14:textId="77777777" w:rsidR="00060712" w:rsidRPr="00C30D73" w:rsidRDefault="00060712" w:rsidP="00060712">
      <w:pPr>
        <w:pStyle w:val="BodyText"/>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5729A0AF" w14:textId="77777777" w:rsidR="00060712" w:rsidRPr="00C30D73" w:rsidRDefault="00060712" w:rsidP="00CD2B08">
      <w:pPr>
        <w:pStyle w:val="ListBullet"/>
        <w:rPr>
          <w:lang w:val="en-GB"/>
        </w:rPr>
      </w:pPr>
      <w:r w:rsidRPr="00C30D73">
        <w:rPr>
          <w:lang w:val="en-GB"/>
        </w:rPr>
        <w:t>List Bullet style: Font body text style but with automated bullets and a hanging indent to have content wrap in a clean manner.</w:t>
      </w:r>
      <w:r w:rsidR="00FF2028" w:rsidRPr="00C30D73">
        <w:rPr>
          <w:lang w:val="en-GB"/>
        </w:rPr>
        <w:t xml:space="preserve"> </w:t>
      </w:r>
    </w:p>
    <w:p w14:paraId="73064E16" w14:textId="77777777" w:rsidR="00060712" w:rsidRPr="00C30D73" w:rsidRDefault="00060712" w:rsidP="0096045D">
      <w:pPr>
        <w:pStyle w:val="Heading2"/>
        <w:rPr>
          <w:lang w:val="en-GB"/>
        </w:rPr>
      </w:pPr>
      <w:bookmarkStart w:id="2" w:name="_Toc192837914"/>
      <w:r w:rsidRPr="00C30D73">
        <w:rPr>
          <w:lang w:val="en-GB"/>
        </w:rPr>
        <w:t>Heading 2 style</w:t>
      </w:r>
      <w:bookmarkEnd w:id="2"/>
    </w:p>
    <w:p w14:paraId="53EE8D24" w14:textId="77777777" w:rsidR="00060712" w:rsidRPr="00C30D73" w:rsidRDefault="00060712" w:rsidP="00060712">
      <w:pPr>
        <w:pStyle w:val="BodyText"/>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01A96E2E" w14:textId="77777777" w:rsidR="00060712" w:rsidRPr="00C30D73" w:rsidRDefault="00060712" w:rsidP="00CD2B08">
      <w:pPr>
        <w:pStyle w:val="Heading3"/>
        <w:rPr>
          <w:lang w:val="en-GB"/>
        </w:rPr>
      </w:pPr>
      <w:bookmarkStart w:id="3" w:name="_Toc192837915"/>
      <w:r w:rsidRPr="00C30D73">
        <w:rPr>
          <w:lang w:val="en-GB"/>
        </w:rPr>
        <w:t>Heading 3 style</w:t>
      </w:r>
      <w:bookmarkEnd w:id="3"/>
    </w:p>
    <w:p w14:paraId="5BF494DB" w14:textId="77777777" w:rsidR="00060712" w:rsidRPr="00C30D73" w:rsidRDefault="00060712" w:rsidP="00060712">
      <w:pPr>
        <w:pStyle w:val="BodyText"/>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50FF6D9A" w14:textId="77777777" w:rsidR="00060712" w:rsidRPr="00C30D73" w:rsidRDefault="00060712" w:rsidP="0096045D">
      <w:pPr>
        <w:pStyle w:val="Heading4"/>
        <w:rPr>
          <w:szCs w:val="22"/>
        </w:rPr>
      </w:pPr>
      <w:r w:rsidRPr="00C30D73">
        <w:rPr>
          <w:szCs w:val="22"/>
        </w:rPr>
        <w:t>Heading 4 style</w:t>
      </w:r>
    </w:p>
    <w:p w14:paraId="721C7C4B" w14:textId="77777777" w:rsidR="00060712" w:rsidRPr="00C30D73" w:rsidRDefault="00060712" w:rsidP="00060712">
      <w:pPr>
        <w:pStyle w:val="BodyText"/>
        <w:rPr>
          <w:rStyle w:val="FollowedHyperlink"/>
          <w:rFonts w:asciiTheme="majorHAnsi" w:hAnsiTheme="majorHAnsi"/>
          <w:sz w:val="22"/>
          <w:szCs w:val="22"/>
          <w:u w:val="none"/>
          <w:lang w:val="en-GB"/>
        </w:rPr>
      </w:pPr>
      <w:r w:rsidRPr="00C30D73">
        <w:rPr>
          <w:szCs w:val="22"/>
          <w:lang w:val="en-GB"/>
        </w:rPr>
        <w:t xml:space="preserve">Body Text style: The font is 11 points with </w:t>
      </w:r>
      <w:r w:rsidR="002D49DF" w:rsidRPr="00C30D73">
        <w:rPr>
          <w:szCs w:val="22"/>
          <w:lang w:val="en-GB"/>
        </w:rPr>
        <w:t>1.5 lines spacing</w:t>
      </w:r>
      <w:r w:rsidRPr="00C30D73">
        <w:rPr>
          <w:szCs w:val="22"/>
          <w:lang w:val="en-GB"/>
        </w:rPr>
        <w:t xml:space="preserve">. In addition, styles in your new templates have been programmed with </w:t>
      </w:r>
      <w:r w:rsidR="002D49DF" w:rsidRPr="00C30D73">
        <w:rPr>
          <w:szCs w:val="22"/>
          <w:lang w:val="en-GB"/>
        </w:rPr>
        <w:t>space after</w:t>
      </w:r>
      <w:r w:rsidRPr="00C30D73">
        <w:rPr>
          <w:szCs w:val="22"/>
          <w:lang w:val="en-GB"/>
        </w:rPr>
        <w:t>.</w:t>
      </w:r>
      <w:r w:rsidR="00D0646F" w:rsidRPr="00C30D73">
        <w:rPr>
          <w:szCs w:val="22"/>
          <w:lang w:val="en-GB"/>
        </w:rPr>
        <w:t xml:space="preserve"> </w:t>
      </w:r>
      <w:r w:rsidRPr="00C30D73">
        <w:rPr>
          <w:rStyle w:val="Hyperlink"/>
          <w:lang w:val="en-GB"/>
        </w:rPr>
        <w:t>Hyperlink</w:t>
      </w:r>
      <w:r w:rsidR="00D0646F" w:rsidRPr="00C30D73">
        <w:rPr>
          <w:rStyle w:val="Hyperlink"/>
          <w:szCs w:val="22"/>
          <w:u w:val="none"/>
          <w:lang w:val="en-GB"/>
        </w:rPr>
        <w:t xml:space="preserve"> </w:t>
      </w:r>
      <w:r w:rsidRPr="00C30D73">
        <w:rPr>
          <w:rStyle w:val="FollowedHyperlink"/>
          <w:lang w:val="en-GB"/>
        </w:rPr>
        <w:t>Followed Hyperlink</w:t>
      </w:r>
    </w:p>
    <w:p w14:paraId="49D930CC" w14:textId="77777777" w:rsidR="00060712" w:rsidRPr="00C30D73" w:rsidRDefault="00060712" w:rsidP="00060712">
      <w:pPr>
        <w:pStyle w:val="ChartHeader"/>
        <w:rPr>
          <w:lang w:val="en-GB"/>
        </w:rPr>
      </w:pPr>
      <w:r w:rsidRPr="00C30D73">
        <w:rPr>
          <w:lang w:val="en-GB"/>
        </w:rPr>
        <w:t>Chart Header</w:t>
      </w:r>
    </w:p>
    <w:p w14:paraId="2C31DD00" w14:textId="77777777" w:rsidR="00060712" w:rsidRPr="00C30D73" w:rsidRDefault="00060712" w:rsidP="00CD2B08">
      <w:pPr>
        <w:pStyle w:val="TableHeader"/>
      </w:pPr>
      <w:r w:rsidRPr="00C30D73">
        <w:t>Table Header</w:t>
      </w:r>
    </w:p>
    <w:p w14:paraId="0FF80924" w14:textId="77777777" w:rsidR="00060712" w:rsidRPr="00C30D73" w:rsidRDefault="00060712" w:rsidP="00CC1BE2">
      <w:pPr>
        <w:pStyle w:val="TableText"/>
        <w:spacing w:before="70" w:after="80" w:line="252" w:lineRule="auto"/>
        <w:rPr>
          <w:lang w:val="en-GB"/>
        </w:rPr>
      </w:pPr>
      <w:r w:rsidRPr="00C30D73">
        <w:rPr>
          <w:lang w:val="en-GB"/>
        </w:rPr>
        <w:t>Table Text</w:t>
      </w:r>
    </w:p>
    <w:p w14:paraId="39837023" w14:textId="77777777" w:rsidR="00F51F7B" w:rsidRDefault="00060712" w:rsidP="00F51F7B">
      <w:pPr>
        <w:pStyle w:val="Caption"/>
        <w:rPr>
          <w:lang w:val="en-GB"/>
        </w:rPr>
      </w:pPr>
      <w:r w:rsidRPr="00C30D73">
        <w:rPr>
          <w:lang w:val="en-GB"/>
        </w:rPr>
        <w:t>Caption</w:t>
      </w:r>
    </w:p>
    <w:p w14:paraId="0271C230" w14:textId="77777777" w:rsidR="00F51F7B" w:rsidRPr="00C30D73" w:rsidRDefault="00F51F7B" w:rsidP="00F51F7B">
      <w:pPr>
        <w:pStyle w:val="BodyText"/>
        <w:rPr>
          <w:lang w:val="en-GB"/>
        </w:rPr>
      </w:pPr>
      <w:r w:rsidRPr="00C30D73">
        <w:rPr>
          <w:lang w:val="en-GB"/>
        </w:rPr>
        <w:t>Body Text style: The font is 11 points with 1.5 lines spacing. In addition, styles in your new templates have been programmed with space after, so no more double returns to space out text.</w:t>
      </w:r>
    </w:p>
    <w:p w14:paraId="61336C40" w14:textId="77777777" w:rsidR="00F51F7B" w:rsidRPr="00C30D73" w:rsidRDefault="00F51F7B" w:rsidP="00F51F7B">
      <w:pPr>
        <w:pStyle w:val="BodyText"/>
        <w:rPr>
          <w:lang w:val="en-GB"/>
        </w:rPr>
      </w:pPr>
      <w:r w:rsidRPr="00C30D73">
        <w:rPr>
          <w:lang w:val="en-GB"/>
        </w:rPr>
        <w:t>Body Text style: The font is 11 points with 1.5 lines spacing. In addition, styles in your new templates have been programmed with space after, so no more double returns to space out text.</w:t>
      </w:r>
    </w:p>
    <w:p w14:paraId="0CCCB1AA" w14:textId="77777777" w:rsidR="00F51F7B" w:rsidRDefault="00F51F7B">
      <w:pPr>
        <w:spacing w:after="160" w:line="259" w:lineRule="auto"/>
        <w:rPr>
          <w:rFonts w:asciiTheme="majorHAnsi" w:hAnsiTheme="majorHAnsi"/>
          <w:color w:val="404040" w:themeColor="text1" w:themeTint="BF"/>
          <w:sz w:val="80"/>
        </w:rPr>
      </w:pPr>
      <w:r>
        <w:br w:type="page"/>
      </w:r>
    </w:p>
    <w:p w14:paraId="23C88C25" w14:textId="77777777" w:rsidR="00F51F7B" w:rsidRPr="000A442F" w:rsidRDefault="00F51F7B" w:rsidP="000A16BA">
      <w:pPr>
        <w:pStyle w:val="ReportQuotationMarkCharacter"/>
      </w:pPr>
      <w:r w:rsidRPr="000A442F">
        <w:lastRenderedPageBreak/>
        <w:t>“</w:t>
      </w:r>
    </w:p>
    <w:p w14:paraId="5FB5228F" w14:textId="77777777" w:rsidR="008853C4" w:rsidRPr="000A16BA" w:rsidRDefault="00F51F7B" w:rsidP="000A16BA">
      <w:pPr>
        <w:pStyle w:val="ReportCallout"/>
      </w:pPr>
      <w:r w:rsidRPr="000A16BA">
        <w:t xml:space="preserve">Report large callout style placer at prod </w:t>
      </w:r>
      <w:proofErr w:type="spellStart"/>
      <w:r w:rsidRPr="000A16BA">
        <w:t>dolor</w:t>
      </w:r>
      <w:proofErr w:type="spellEnd"/>
      <w:r w:rsidRPr="000A16BA">
        <w:t xml:space="preserve"> </w:t>
      </w:r>
      <w:proofErr w:type="spellStart"/>
      <w:r w:rsidRPr="000A16BA">
        <w:t>nam</w:t>
      </w:r>
      <w:proofErr w:type="spellEnd"/>
      <w:r w:rsidRPr="000A16BA">
        <w:t xml:space="preserve"> </w:t>
      </w:r>
      <w:proofErr w:type="spellStart"/>
      <w:r w:rsidRPr="000A16BA">
        <w:t>eim</w:t>
      </w:r>
      <w:proofErr w:type="spellEnd"/>
      <w:r w:rsidRPr="000A16BA">
        <w:t xml:space="preserve"> </w:t>
      </w:r>
      <w:proofErr w:type="spellStart"/>
      <w:r w:rsidRPr="000A16BA">
        <w:t>assum</w:t>
      </w:r>
      <w:proofErr w:type="spellEnd"/>
      <w:r w:rsidRPr="000A16BA">
        <w:t xml:space="preserve"> e </w:t>
      </w:r>
      <w:proofErr w:type="spellStart"/>
      <w:r w:rsidRPr="000A16BA">
        <w:t>est</w:t>
      </w:r>
      <w:proofErr w:type="spellEnd"/>
      <w:r w:rsidRPr="000A16BA">
        <w:t xml:space="preserve"> </w:t>
      </w:r>
      <w:proofErr w:type="spellStart"/>
      <w:r w:rsidRPr="000A16BA">
        <w:t>persius</w:t>
      </w:r>
      <w:proofErr w:type="spellEnd"/>
      <w:r w:rsidRPr="000A16BA">
        <w:t xml:space="preserve"> </w:t>
      </w:r>
      <w:proofErr w:type="spellStart"/>
      <w:r w:rsidRPr="000A16BA">
        <w:t>apeirian</w:t>
      </w:r>
      <w:proofErr w:type="spellEnd"/>
      <w:r w:rsidRPr="000A16BA">
        <w:t xml:space="preserve"> </w:t>
      </w:r>
      <w:proofErr w:type="spellStart"/>
      <w:r w:rsidRPr="000A16BA">
        <w:t>disputationi</w:t>
      </w:r>
      <w:proofErr w:type="spellEnd"/>
      <w:r w:rsidRPr="000A16BA">
        <w:t xml:space="preserve">, min aeterno </w:t>
      </w:r>
      <w:proofErr w:type="spellStart"/>
      <w:r w:rsidRPr="000A16BA">
        <w:t>fuisset</w:t>
      </w:r>
      <w:proofErr w:type="spellEnd"/>
      <w:r w:rsidRPr="000A16BA">
        <w:t xml:space="preserve">. </w:t>
      </w:r>
      <w:proofErr w:type="spellStart"/>
      <w:r w:rsidRPr="000A16BA">
        <w:t>Usu</w:t>
      </w:r>
      <w:proofErr w:type="spellEnd"/>
      <w:r w:rsidRPr="000A16BA">
        <w:t xml:space="preserve"> </w:t>
      </w:r>
      <w:proofErr w:type="spellStart"/>
      <w:r w:rsidRPr="000A16BA">
        <w:t>odio</w:t>
      </w:r>
      <w:proofErr w:type="spellEnd"/>
      <w:r w:rsidRPr="000A16BA">
        <w:t xml:space="preserve"> </w:t>
      </w:r>
      <w:proofErr w:type="spellStart"/>
      <w:r w:rsidRPr="000A16BA">
        <w:t>legere</w:t>
      </w:r>
      <w:proofErr w:type="spellEnd"/>
      <w:r w:rsidRPr="000A16BA">
        <w:t xml:space="preserve"> </w:t>
      </w:r>
      <w:proofErr w:type="spellStart"/>
      <w:r w:rsidRPr="000A16BA">
        <w:t>consulatu</w:t>
      </w:r>
      <w:proofErr w:type="spellEnd"/>
      <w:r w:rsidRPr="000A16BA">
        <w:t xml:space="preserve"> cu placer.</w:t>
      </w:r>
    </w:p>
    <w:sectPr w:rsidR="008853C4" w:rsidRPr="000A16BA" w:rsidSect="00923BD7">
      <w:footerReference w:type="default" r:id="rId11"/>
      <w:headerReference w:type="first" r:id="rId12"/>
      <w:footerReference w:type="first" r:id="rId13"/>
      <w:type w:val="continuous"/>
      <w:pgSz w:w="12220" w:h="15840" w:code="1"/>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99DE" w14:textId="77777777" w:rsidR="002179F6" w:rsidRPr="00C30D73" w:rsidRDefault="002179F6" w:rsidP="00BF10E5">
      <w:pPr>
        <w:spacing w:after="0" w:line="240" w:lineRule="auto"/>
      </w:pPr>
      <w:r w:rsidRPr="00C30D73">
        <w:separator/>
      </w:r>
    </w:p>
  </w:endnote>
  <w:endnote w:type="continuationSeparator" w:id="0">
    <w:p w14:paraId="0790B429" w14:textId="77777777" w:rsidR="002179F6" w:rsidRPr="00C30D73" w:rsidRDefault="002179F6"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74743"/>
      <w:docPartObj>
        <w:docPartGallery w:val="Page Numbers (Bottom of Page)"/>
        <w:docPartUnique/>
      </w:docPartObj>
    </w:sdtPr>
    <w:sdtContent>
      <w:p w14:paraId="1D75DCDA" w14:textId="28E44AEB" w:rsidR="00100A9F" w:rsidRPr="00C30D73" w:rsidRDefault="00100A9F" w:rsidP="00485056">
        <w:pPr>
          <w:pStyle w:val="Footer"/>
        </w:pPr>
        <w:r w:rsidRPr="00C30D73">
          <w:fldChar w:fldCharType="begin"/>
        </w:r>
        <w:r w:rsidRPr="00C30D73">
          <w:instrText xml:space="preserve"> PAGE   \* MERGEFORMAT </w:instrText>
        </w:r>
        <w:r w:rsidRPr="00C30D73">
          <w:fldChar w:fldCharType="separate"/>
        </w:r>
        <w:r w:rsidRPr="00C30D73">
          <w:t>2</w:t>
        </w:r>
        <w:r w:rsidRPr="00C30D73">
          <w:fldChar w:fldCharType="end"/>
        </w:r>
        <w:r w:rsidR="0049660B">
          <w:tab/>
        </w:r>
        <w:fldSimple w:instr=" STYLEREF  Title  \* MERGEFORMAT ">
          <w:r w:rsidR="004421FB">
            <w:t>Title style for cover headline (automated update in footer)</w:t>
          </w:r>
        </w:fldSimple>
        <w:r w:rsidR="0049660B">
          <w:tab/>
          <w:t xml:space="preserve">Manually placed </w:t>
        </w:r>
        <w:r w:rsidR="00135A18">
          <w:t>dividing</w:t>
        </w:r>
        <w:r w:rsidR="0049660B">
          <w:t xml:space="preserve"> content or ending content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B71A" w14:textId="77777777" w:rsidR="009E5941" w:rsidRPr="00CF2040" w:rsidRDefault="00923BD7" w:rsidP="009E5941">
    <w:pPr>
      <w:pStyle w:val="LegalLocalDetail"/>
      <w:spacing w:line="360" w:lineRule="auto"/>
    </w:pPr>
    <w:r>
      <w:rPr>
        <w:noProof/>
        <w:lang w:val="en-GB"/>
      </w:rPr>
      <w:drawing>
        <wp:anchor distT="0" distB="0" distL="114300" distR="114300" simplePos="0" relativeHeight="251665408" behindDoc="1" locked="0" layoutInCell="1" allowOverlap="1" wp14:anchorId="55497371" wp14:editId="7DDE914F">
          <wp:simplePos x="0" y="0"/>
          <wp:positionH relativeFrom="column">
            <wp:posOffset>50110</wp:posOffset>
          </wp:positionH>
          <wp:positionV relativeFrom="paragraph">
            <wp:posOffset>-3585211</wp:posOffset>
          </wp:positionV>
          <wp:extent cx="6658726" cy="1400175"/>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675511" cy="1403705"/>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5E798D0B" wp14:editId="7824B6E2">
              <wp:simplePos x="0" y="0"/>
              <wp:positionH relativeFrom="page">
                <wp:posOffset>4526280</wp:posOffset>
              </wp:positionH>
              <wp:positionV relativeFrom="page">
                <wp:posOffset>9455150</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3388FEC7"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798D0B" id="_x0000_t202" coordsize="21600,21600" o:spt="202" path="m,l,21600r21600,l21600,xe">
              <v:stroke joinstyle="miter"/>
              <v:path gradientshapeok="t" o:connecttype="rect"/>
            </v:shapetype>
            <v:shape id="Text Box 2" o:spid="_x0000_s1026" type="#_x0000_t202" style="position:absolute;left:0;text-align:left;margin-left:356.4pt;margin-top:744.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" filled="f" stroked="f">
              <v:textbox inset="0,0,0,0">
                <w:txbxContent>
                  <w:p w14:paraId="3388FEC7"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15BE" w14:textId="77777777" w:rsidR="002179F6" w:rsidRPr="00C30D73" w:rsidRDefault="002179F6" w:rsidP="00BF10E5">
      <w:pPr>
        <w:spacing w:after="0" w:line="240" w:lineRule="auto"/>
      </w:pPr>
      <w:r w:rsidRPr="00C30D73">
        <w:separator/>
      </w:r>
    </w:p>
  </w:footnote>
  <w:footnote w:type="continuationSeparator" w:id="0">
    <w:p w14:paraId="6585E819" w14:textId="77777777" w:rsidR="002179F6" w:rsidRPr="00C30D73" w:rsidRDefault="002179F6"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F7A1" w14:textId="77777777" w:rsidR="001B253A" w:rsidRPr="00C30D73" w:rsidRDefault="00615D63" w:rsidP="00615D63">
    <w:pPr>
      <w:pStyle w:val="Header"/>
      <w:tabs>
        <w:tab w:val="clear" w:pos="360"/>
        <w:tab w:val="left" w:pos="2327"/>
      </w:tabs>
      <w:spacing w:after="3040"/>
      <w:rPr>
        <w:lang w:val="en-GB"/>
      </w:rPr>
    </w:pPr>
    <w:r w:rsidRPr="00C30D73">
      <w:rPr>
        <w:noProof/>
        <w:lang w:val="en-GB"/>
      </w:rPr>
      <w:drawing>
        <wp:anchor distT="0" distB="0" distL="114300" distR="114300" simplePos="0" relativeHeight="251661312" behindDoc="0" locked="1" layoutInCell="1" allowOverlap="1" wp14:anchorId="562D78B7" wp14:editId="297CEA3C">
          <wp:simplePos x="0" y="0"/>
          <wp:positionH relativeFrom="page">
            <wp:posOffset>285750</wp:posOffset>
          </wp:positionH>
          <wp:positionV relativeFrom="page">
            <wp:posOffset>215900</wp:posOffset>
          </wp:positionV>
          <wp:extent cx="1645920" cy="1060450"/>
          <wp:effectExtent l="0" t="0" r="0" b="0"/>
          <wp:wrapNone/>
          <wp:docPr id="10521371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53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645920" cy="1060450"/>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59262" behindDoc="1" locked="1" layoutInCell="1" allowOverlap="1" wp14:anchorId="3832CCE6" wp14:editId="0FEB69E0">
          <wp:simplePos x="0" y="0"/>
          <wp:positionH relativeFrom="page">
            <wp:posOffset>-635</wp:posOffset>
          </wp:positionH>
          <wp:positionV relativeFrom="page">
            <wp:posOffset>0</wp:posOffset>
          </wp:positionV>
          <wp:extent cx="7771765" cy="10056495"/>
          <wp:effectExtent l="0" t="0" r="635" b="1905"/>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3">
                    <a:extLst>
                      <a:ext uri="{28A0092B-C50C-407E-A947-70E740481C1C}">
                        <a14:useLocalDpi xmlns:a14="http://schemas.microsoft.com/office/drawing/2010/main" val="0"/>
                      </a:ext>
                    </a:extLst>
                  </a:blip>
                  <a:stretch>
                    <a:fillRect/>
                  </a:stretch>
                </pic:blipFill>
                <pic:spPr>
                  <a:xfrm>
                    <a:off x="0" y="0"/>
                    <a:ext cx="7771765" cy="100564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ListNumber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ListBullet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ListNumber"/>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ListBullet"/>
      <w:lvlText w:val="•"/>
      <w:lvlJc w:val="left"/>
      <w:pPr>
        <w:tabs>
          <w:tab w:val="num" w:pos="360"/>
        </w:tabs>
        <w:ind w:left="360" w:hanging="360"/>
      </w:pPr>
      <w:rPr>
        <w:rFonts w:ascii="Times New Roman" w:hAnsi="Times New Roman" w:cs="Times New Roman" w:hint="default"/>
      </w:rPr>
    </w:lvl>
    <w:lvl w:ilvl="1">
      <w:start w:val="1"/>
      <w:numFmt w:val="bullet"/>
      <w:pStyle w:val="ListBullet2"/>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AF"/>
    <w:rsid w:val="00021FB0"/>
    <w:rsid w:val="000317F3"/>
    <w:rsid w:val="00032F4B"/>
    <w:rsid w:val="00033876"/>
    <w:rsid w:val="00060712"/>
    <w:rsid w:val="000942E6"/>
    <w:rsid w:val="000A16BA"/>
    <w:rsid w:val="000A17B8"/>
    <w:rsid w:val="000A442F"/>
    <w:rsid w:val="000B50E2"/>
    <w:rsid w:val="000B7F22"/>
    <w:rsid w:val="000C06E1"/>
    <w:rsid w:val="000D3D25"/>
    <w:rsid w:val="000D6E9C"/>
    <w:rsid w:val="00100A9F"/>
    <w:rsid w:val="00132AEB"/>
    <w:rsid w:val="00135A18"/>
    <w:rsid w:val="001434DE"/>
    <w:rsid w:val="0014596A"/>
    <w:rsid w:val="001523EB"/>
    <w:rsid w:val="00161951"/>
    <w:rsid w:val="00162026"/>
    <w:rsid w:val="00175936"/>
    <w:rsid w:val="00192201"/>
    <w:rsid w:val="001B253A"/>
    <w:rsid w:val="001B275D"/>
    <w:rsid w:val="001C7CE6"/>
    <w:rsid w:val="001D6AD1"/>
    <w:rsid w:val="001D766B"/>
    <w:rsid w:val="002179F6"/>
    <w:rsid w:val="002221D8"/>
    <w:rsid w:val="002229A7"/>
    <w:rsid w:val="002478EC"/>
    <w:rsid w:val="00263519"/>
    <w:rsid w:val="002B1CE5"/>
    <w:rsid w:val="002D49DF"/>
    <w:rsid w:val="00323D4A"/>
    <w:rsid w:val="003247F0"/>
    <w:rsid w:val="003468F2"/>
    <w:rsid w:val="00352C4B"/>
    <w:rsid w:val="00352CD5"/>
    <w:rsid w:val="003568CE"/>
    <w:rsid w:val="00387EC9"/>
    <w:rsid w:val="003B744B"/>
    <w:rsid w:val="003C3AC8"/>
    <w:rsid w:val="003D3E83"/>
    <w:rsid w:val="00401FF1"/>
    <w:rsid w:val="00412C55"/>
    <w:rsid w:val="00437C8B"/>
    <w:rsid w:val="004421FB"/>
    <w:rsid w:val="00481A3D"/>
    <w:rsid w:val="00485056"/>
    <w:rsid w:val="00490625"/>
    <w:rsid w:val="00490FFB"/>
    <w:rsid w:val="0049660B"/>
    <w:rsid w:val="004A6158"/>
    <w:rsid w:val="004D4D1E"/>
    <w:rsid w:val="00581225"/>
    <w:rsid w:val="00586D90"/>
    <w:rsid w:val="005960AF"/>
    <w:rsid w:val="005A0C47"/>
    <w:rsid w:val="005A4704"/>
    <w:rsid w:val="005A6836"/>
    <w:rsid w:val="005B1B85"/>
    <w:rsid w:val="005B6C2D"/>
    <w:rsid w:val="005F11A0"/>
    <w:rsid w:val="00615D63"/>
    <w:rsid w:val="00620908"/>
    <w:rsid w:val="00625F1F"/>
    <w:rsid w:val="006267C5"/>
    <w:rsid w:val="0064386E"/>
    <w:rsid w:val="0066734B"/>
    <w:rsid w:val="00693A6E"/>
    <w:rsid w:val="006D4386"/>
    <w:rsid w:val="007064B3"/>
    <w:rsid w:val="007102DB"/>
    <w:rsid w:val="00735CFD"/>
    <w:rsid w:val="007442E1"/>
    <w:rsid w:val="0076528F"/>
    <w:rsid w:val="00773F36"/>
    <w:rsid w:val="00795231"/>
    <w:rsid w:val="007C19F2"/>
    <w:rsid w:val="007F36FB"/>
    <w:rsid w:val="007F420D"/>
    <w:rsid w:val="00800DF2"/>
    <w:rsid w:val="0081355E"/>
    <w:rsid w:val="00833750"/>
    <w:rsid w:val="00877836"/>
    <w:rsid w:val="008853C4"/>
    <w:rsid w:val="008944FD"/>
    <w:rsid w:val="008C2904"/>
    <w:rsid w:val="008D1F60"/>
    <w:rsid w:val="008E2A80"/>
    <w:rsid w:val="008F7F3E"/>
    <w:rsid w:val="00904EBB"/>
    <w:rsid w:val="00914068"/>
    <w:rsid w:val="00923BD7"/>
    <w:rsid w:val="009262F7"/>
    <w:rsid w:val="00934C70"/>
    <w:rsid w:val="00946CDA"/>
    <w:rsid w:val="0096045D"/>
    <w:rsid w:val="00962C3B"/>
    <w:rsid w:val="00982BEF"/>
    <w:rsid w:val="00993DA6"/>
    <w:rsid w:val="009A77A9"/>
    <w:rsid w:val="009C53E7"/>
    <w:rsid w:val="009C585B"/>
    <w:rsid w:val="009D0B44"/>
    <w:rsid w:val="009E5941"/>
    <w:rsid w:val="009E736F"/>
    <w:rsid w:val="009F7E69"/>
    <w:rsid w:val="00A0174D"/>
    <w:rsid w:val="00A06673"/>
    <w:rsid w:val="00A1545E"/>
    <w:rsid w:val="00A707AA"/>
    <w:rsid w:val="00A92046"/>
    <w:rsid w:val="00A969ED"/>
    <w:rsid w:val="00AB41AC"/>
    <w:rsid w:val="00AB49F4"/>
    <w:rsid w:val="00AD7D89"/>
    <w:rsid w:val="00AE1D61"/>
    <w:rsid w:val="00B10321"/>
    <w:rsid w:val="00B86EBC"/>
    <w:rsid w:val="00BC077A"/>
    <w:rsid w:val="00BC4DAD"/>
    <w:rsid w:val="00BD19D9"/>
    <w:rsid w:val="00BF10E5"/>
    <w:rsid w:val="00BF63E5"/>
    <w:rsid w:val="00C0442A"/>
    <w:rsid w:val="00C13593"/>
    <w:rsid w:val="00C30D73"/>
    <w:rsid w:val="00C376B9"/>
    <w:rsid w:val="00C50E67"/>
    <w:rsid w:val="00C83896"/>
    <w:rsid w:val="00C92D24"/>
    <w:rsid w:val="00CC1BE2"/>
    <w:rsid w:val="00CC6F2A"/>
    <w:rsid w:val="00CD2B08"/>
    <w:rsid w:val="00CD7E9B"/>
    <w:rsid w:val="00CE1F79"/>
    <w:rsid w:val="00CF2040"/>
    <w:rsid w:val="00D0646F"/>
    <w:rsid w:val="00D16CBA"/>
    <w:rsid w:val="00D2018A"/>
    <w:rsid w:val="00D3772B"/>
    <w:rsid w:val="00D40A15"/>
    <w:rsid w:val="00D85F55"/>
    <w:rsid w:val="00D92EF2"/>
    <w:rsid w:val="00D940B7"/>
    <w:rsid w:val="00DB3A65"/>
    <w:rsid w:val="00DD66CE"/>
    <w:rsid w:val="00DE30C0"/>
    <w:rsid w:val="00E12D0B"/>
    <w:rsid w:val="00E16468"/>
    <w:rsid w:val="00E42113"/>
    <w:rsid w:val="00E65751"/>
    <w:rsid w:val="00E71133"/>
    <w:rsid w:val="00EA63D2"/>
    <w:rsid w:val="00EC2BE9"/>
    <w:rsid w:val="00ED67DE"/>
    <w:rsid w:val="00EE592D"/>
    <w:rsid w:val="00EE69E8"/>
    <w:rsid w:val="00F15048"/>
    <w:rsid w:val="00F275C1"/>
    <w:rsid w:val="00F41CB3"/>
    <w:rsid w:val="00F51F7B"/>
    <w:rsid w:val="00F74D9A"/>
    <w:rsid w:val="00F90C66"/>
    <w:rsid w:val="00F95857"/>
    <w:rsid w:val="00F960BB"/>
    <w:rsid w:val="00F96AC2"/>
    <w:rsid w:val="00FA2F27"/>
    <w:rsid w:val="00FA4480"/>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96F8E"/>
  <w15:chartTrackingRefBased/>
  <w15:docId w15:val="{9E7A3C36-19F3-DF4E-8BFB-06B628B5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semiHidden/>
    <w:rsid w:val="000A16BA"/>
    <w:pPr>
      <w:spacing w:after="280" w:line="252" w:lineRule="auto"/>
    </w:pPr>
    <w:rPr>
      <w:rFonts w:eastAsia="Times New Roman" w:cs="Times New Roman"/>
      <w:szCs w:val="24"/>
      <w:lang w:val="en-GB"/>
    </w:rPr>
  </w:style>
  <w:style w:type="paragraph" w:styleId="Heading1">
    <w:name w:val="heading 1"/>
    <w:basedOn w:val="NormalHeading"/>
    <w:next w:val="BodyText"/>
    <w:link w:val="Heading1Char"/>
    <w:uiPriority w:val="11"/>
    <w:qFormat/>
    <w:rsid w:val="00F41CB3"/>
    <w:pPr>
      <w:keepNext/>
      <w:tabs>
        <w:tab w:val="left" w:pos="288"/>
        <w:tab w:val="left" w:pos="576"/>
        <w:tab w:val="left" w:pos="864"/>
        <w:tab w:val="left" w:pos="1152"/>
        <w:tab w:val="left" w:pos="1440"/>
      </w:tabs>
      <w:snapToGrid w:val="0"/>
      <w:spacing w:before="440" w:after="160"/>
      <w:outlineLvl w:val="0"/>
    </w:pPr>
    <w:rPr>
      <w:b/>
      <w:spacing w:val="-5"/>
      <w:sz w:val="36"/>
      <w:szCs w:val="36"/>
    </w:rPr>
  </w:style>
  <w:style w:type="paragraph" w:styleId="Heading2">
    <w:name w:val="heading 2"/>
    <w:basedOn w:val="NormalBody"/>
    <w:next w:val="BodyText"/>
    <w:link w:val="Heading2Char"/>
    <w:uiPriority w:val="11"/>
    <w:qFormat/>
    <w:rsid w:val="00F41CB3"/>
    <w:pPr>
      <w:keepNext/>
      <w:snapToGrid w:val="0"/>
      <w:spacing w:before="300" w:line="288" w:lineRule="auto"/>
      <w:outlineLvl w:val="1"/>
    </w:pPr>
    <w:rPr>
      <w:rFonts w:ascii="Arial" w:hAnsi="Arial"/>
      <w:b/>
      <w:spacing w:val="-5"/>
      <w:sz w:val="32"/>
      <w:szCs w:val="30"/>
    </w:rPr>
  </w:style>
  <w:style w:type="paragraph" w:styleId="Heading3">
    <w:name w:val="heading 3"/>
    <w:basedOn w:val="NormalBody"/>
    <w:next w:val="BodyText"/>
    <w:link w:val="Heading3Char"/>
    <w:uiPriority w:val="11"/>
    <w:qFormat/>
    <w:rsid w:val="00F41CB3"/>
    <w:pPr>
      <w:keepNext/>
      <w:keepLines/>
      <w:spacing w:before="300" w:line="288" w:lineRule="auto"/>
      <w:outlineLvl w:val="2"/>
    </w:pPr>
    <w:rPr>
      <w:rFonts w:ascii="Arial" w:eastAsiaTheme="majorEastAsia" w:hAnsi="Arial" w:cstheme="majorBidi"/>
      <w:b/>
      <w:bCs/>
      <w:sz w:val="28"/>
      <w:szCs w:val="26"/>
    </w:rPr>
  </w:style>
  <w:style w:type="paragraph" w:styleId="Heading4">
    <w:name w:val="heading 4"/>
    <w:basedOn w:val="Normal"/>
    <w:next w:val="Normal"/>
    <w:link w:val="Heading4Char"/>
    <w:uiPriority w:val="11"/>
    <w:qFormat/>
    <w:rsid w:val="00F41CB3"/>
    <w:pPr>
      <w:keepNext/>
      <w:keepLines/>
      <w:spacing w:before="140" w:after="160" w:line="288" w:lineRule="auto"/>
      <w:outlineLvl w:val="3"/>
    </w:pPr>
    <w:rPr>
      <w:rFonts w:ascii="Arial" w:eastAsiaTheme="majorEastAsia" w:hAnsi="Arial"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1"/>
    <w:rsid w:val="00F41CB3"/>
    <w:rPr>
      <w:rFonts w:asciiTheme="majorHAnsi" w:eastAsia="Times New Roman" w:hAnsiTheme="majorHAnsi" w:cs="Times New Roman"/>
      <w:b/>
      <w:spacing w:val="-5"/>
      <w:sz w:val="36"/>
      <w:szCs w:val="36"/>
    </w:rPr>
  </w:style>
  <w:style w:type="character" w:customStyle="1" w:styleId="Heading2Char">
    <w:name w:val="Heading 2 Char"/>
    <w:basedOn w:val="DefaultParagraphFont"/>
    <w:link w:val="Heading2"/>
    <w:uiPriority w:val="11"/>
    <w:rsid w:val="00F41CB3"/>
    <w:rPr>
      <w:rFonts w:ascii="Arial" w:eastAsia="Times New Roman" w:hAnsi="Arial" w:cs="Times New Roman"/>
      <w:b/>
      <w:spacing w:val="-5"/>
      <w:sz w:val="32"/>
      <w:szCs w:val="30"/>
    </w:rPr>
  </w:style>
  <w:style w:type="paragraph" w:styleId="Footer">
    <w:name w:val="footer"/>
    <w:basedOn w:val="NormalLetterhead"/>
    <w:link w:val="FooterChar"/>
    <w:uiPriority w:val="91"/>
    <w:rsid w:val="00F41CB3"/>
    <w:pPr>
      <w:tabs>
        <w:tab w:val="left" w:pos="864"/>
        <w:tab w:val="right" w:pos="10512"/>
      </w:tabs>
      <w:snapToGrid w:val="0"/>
      <w:contextualSpacing w:val="0"/>
    </w:pPr>
    <w:rPr>
      <w:rFonts w:ascii="Arial" w:hAnsi="Arial"/>
      <w:noProof/>
      <w:color w:val="000000" w:themeColor="text1"/>
      <w:spacing w:val="-1"/>
      <w:lang w:val="en-GB"/>
    </w:rPr>
  </w:style>
  <w:style w:type="character" w:customStyle="1" w:styleId="FooterChar">
    <w:name w:val="Footer Char"/>
    <w:basedOn w:val="DefaultParagraphFont"/>
    <w:link w:val="Footer"/>
    <w:uiPriority w:val="91"/>
    <w:rsid w:val="00F41CB3"/>
    <w:rPr>
      <w:rFonts w:ascii="Arial" w:eastAsia="Times New Roman" w:hAnsi="Arial" w:cs="Times New Roman"/>
      <w:noProof/>
      <w:color w:val="000000" w:themeColor="text1"/>
      <w:spacing w:val="-1"/>
      <w:sz w:val="18"/>
      <w:szCs w:val="24"/>
      <w:lang w:val="en-GB"/>
    </w:rPr>
  </w:style>
  <w:style w:type="paragraph" w:styleId="Header">
    <w:name w:val="header"/>
    <w:basedOn w:val="BodyText"/>
    <w:link w:val="HeaderChar"/>
    <w:uiPriority w:val="90"/>
    <w:rsid w:val="00F41CB3"/>
    <w:pPr>
      <w:spacing w:after="0"/>
    </w:pPr>
    <w:rPr>
      <w:rFonts w:ascii="Arial" w:hAnsi="Arial"/>
      <w:color w:val="343434"/>
    </w:rPr>
  </w:style>
  <w:style w:type="character" w:customStyle="1" w:styleId="HeaderChar">
    <w:name w:val="Header Char"/>
    <w:basedOn w:val="DefaultParagraphFont"/>
    <w:link w:val="Header"/>
    <w:uiPriority w:val="90"/>
    <w:rsid w:val="00F41CB3"/>
    <w:rPr>
      <w:rFonts w:ascii="Arial" w:eastAsia="Times New Roman" w:hAnsi="Arial" w:cstheme="minorHAnsi"/>
      <w:color w:val="343434"/>
      <w:szCs w:val="20"/>
    </w:rPr>
  </w:style>
  <w:style w:type="paragraph" w:customStyle="1" w:styleId="ListAlpha">
    <w:name w:val="List Alpha"/>
    <w:basedOn w:val="NormalBody"/>
    <w:uiPriority w:val="9"/>
    <w:rsid w:val="00F41CB3"/>
    <w:pPr>
      <w:numPr>
        <w:numId w:val="5"/>
      </w:numPr>
      <w:ind w:left="432" w:hanging="432"/>
    </w:pPr>
    <w:rPr>
      <w:rFonts w:asciiTheme="minorHAnsi" w:hAnsiTheme="minorHAnsi"/>
    </w:rPr>
  </w:style>
  <w:style w:type="paragraph" w:styleId="BodyText">
    <w:name w:val="Body Text"/>
    <w:basedOn w:val="NormalBody"/>
    <w:link w:val="BodyTextChar"/>
    <w:uiPriority w:val="6"/>
    <w:qFormat/>
    <w:rsid w:val="00F41CB3"/>
    <w:pPr>
      <w:tabs>
        <w:tab w:val="left" w:pos="360"/>
      </w:tabs>
      <w:snapToGrid w:val="0"/>
    </w:pPr>
    <w:rPr>
      <w:rFonts w:asciiTheme="minorHAnsi" w:hAnsiTheme="minorHAnsi" w:cstheme="minorHAnsi"/>
      <w:szCs w:val="20"/>
    </w:rPr>
  </w:style>
  <w:style w:type="character" w:customStyle="1" w:styleId="BodyTextChar">
    <w:name w:val="Body Text Char"/>
    <w:basedOn w:val="DefaultParagraphFont"/>
    <w:link w:val="BodyText"/>
    <w:uiPriority w:val="6"/>
    <w:rsid w:val="00F41CB3"/>
    <w:rPr>
      <w:rFonts w:eastAsia="Times New Roman" w:cstheme="minorHAnsi"/>
      <w:szCs w:val="20"/>
    </w:rPr>
  </w:style>
  <w:style w:type="paragraph" w:styleId="ListBullet">
    <w:name w:val="List Bullet"/>
    <w:basedOn w:val="NormalBody"/>
    <w:uiPriority w:val="6"/>
    <w:qFormat/>
    <w:rsid w:val="00F41CB3"/>
    <w:pPr>
      <w:numPr>
        <w:numId w:val="10"/>
      </w:numPr>
      <w:tabs>
        <w:tab w:val="clear" w:pos="360"/>
      </w:tabs>
      <w:snapToGrid w:val="0"/>
      <w:ind w:left="432" w:hanging="432"/>
    </w:pPr>
    <w:rPr>
      <w:rFonts w:asciiTheme="minorHAnsi" w:eastAsiaTheme="minorHAnsi" w:hAnsiTheme="minorHAnsi" w:cstheme="minorBidi"/>
      <w:spacing w:val="-2"/>
      <w:szCs w:val="22"/>
    </w:rPr>
  </w:style>
  <w:style w:type="paragraph" w:styleId="ListNumber">
    <w:name w:val="List Number"/>
    <w:basedOn w:val="NormalBody"/>
    <w:uiPriority w:val="8"/>
    <w:rsid w:val="00F41CB3"/>
    <w:pPr>
      <w:numPr>
        <w:numId w:val="3"/>
      </w:numPr>
      <w:snapToGrid w:val="0"/>
      <w:ind w:left="432" w:hanging="432"/>
    </w:pPr>
    <w:rPr>
      <w:rFonts w:asciiTheme="minorHAnsi" w:eastAsiaTheme="minorHAnsi" w:hAnsiTheme="minorHAnsi" w:cstheme="minorBidi"/>
      <w:szCs w:val="22"/>
    </w:rPr>
  </w:style>
  <w:style w:type="paragraph" w:customStyle="1" w:styleId="Address">
    <w:name w:val="Address"/>
    <w:basedOn w:val="NormalBody"/>
    <w:next w:val="CCEnclosure"/>
    <w:uiPriority w:val="93"/>
    <w:qFormat/>
    <w:rsid w:val="00F41CB3"/>
    <w:pPr>
      <w:snapToGrid w:val="0"/>
      <w:contextualSpacing/>
    </w:pPr>
    <w:rPr>
      <w:rFonts w:asciiTheme="minorHAnsi" w:hAnsiTheme="minorHAnsi"/>
      <w:szCs w:val="18"/>
    </w:rPr>
  </w:style>
  <w:style w:type="paragraph" w:styleId="Salutation">
    <w:name w:val="Salutation"/>
    <w:basedOn w:val="NormalBody"/>
    <w:next w:val="BodyText"/>
    <w:link w:val="SalutationChar"/>
    <w:uiPriority w:val="93"/>
    <w:qFormat/>
    <w:rsid w:val="00F41CB3"/>
    <w:pPr>
      <w:snapToGrid w:val="0"/>
      <w:spacing w:before="900"/>
    </w:pPr>
    <w:rPr>
      <w:rFonts w:asciiTheme="minorHAnsi" w:hAnsiTheme="minorHAnsi"/>
    </w:rPr>
  </w:style>
  <w:style w:type="character" w:customStyle="1" w:styleId="SalutationChar">
    <w:name w:val="Salutation Char"/>
    <w:basedOn w:val="DefaultParagraphFont"/>
    <w:link w:val="Salutation"/>
    <w:uiPriority w:val="93"/>
    <w:rsid w:val="00F41CB3"/>
    <w:rPr>
      <w:rFonts w:eastAsia="Times New Roman" w:cs="Times New Roman"/>
      <w:szCs w:val="24"/>
    </w:rPr>
  </w:style>
  <w:style w:type="paragraph" w:customStyle="1" w:styleId="CCEnclosure">
    <w:name w:val="CC Enclosure"/>
    <w:basedOn w:val="Address"/>
    <w:next w:val="BodyText"/>
    <w:uiPriority w:val="95"/>
    <w:rsid w:val="00F41CB3"/>
    <w:pPr>
      <w:spacing w:after="0"/>
    </w:pPr>
    <w:rPr>
      <w:rFonts w:ascii="Arial" w:hAnsi="Arial"/>
      <w:sz w:val="18"/>
    </w:rPr>
  </w:style>
  <w:style w:type="paragraph" w:styleId="Closing">
    <w:name w:val="Closing"/>
    <w:basedOn w:val="NormalBody"/>
    <w:next w:val="Signature"/>
    <w:link w:val="ClosingChar"/>
    <w:uiPriority w:val="94"/>
    <w:qFormat/>
    <w:rsid w:val="00F41CB3"/>
    <w:pPr>
      <w:snapToGrid w:val="0"/>
      <w:spacing w:after="900"/>
    </w:pPr>
    <w:rPr>
      <w:rFonts w:asciiTheme="minorHAnsi" w:hAnsiTheme="minorHAnsi"/>
    </w:rPr>
  </w:style>
  <w:style w:type="character" w:customStyle="1" w:styleId="ClosingChar">
    <w:name w:val="Closing Char"/>
    <w:basedOn w:val="DefaultParagraphFont"/>
    <w:link w:val="Closing"/>
    <w:uiPriority w:val="94"/>
    <w:rsid w:val="00F41CB3"/>
    <w:rPr>
      <w:rFonts w:eastAsia="Times New Roman" w:cs="Times New Roman"/>
      <w:szCs w:val="24"/>
    </w:rPr>
  </w:style>
  <w:style w:type="paragraph" w:styleId="Signature">
    <w:name w:val="Signature"/>
    <w:basedOn w:val="NormalHeading"/>
    <w:link w:val="SignatureChar"/>
    <w:uiPriority w:val="94"/>
    <w:qFormat/>
    <w:rsid w:val="00F41CB3"/>
    <w:pPr>
      <w:snapToGrid w:val="0"/>
      <w:spacing w:after="0" w:line="360" w:lineRule="auto"/>
    </w:pPr>
    <w:rPr>
      <w:rFonts w:asciiTheme="minorHAnsi" w:hAnsiTheme="minorHAnsi"/>
    </w:rPr>
  </w:style>
  <w:style w:type="character" w:customStyle="1" w:styleId="SignatureChar">
    <w:name w:val="Signature Char"/>
    <w:basedOn w:val="DefaultParagraphFont"/>
    <w:link w:val="Signature"/>
    <w:uiPriority w:val="94"/>
    <w:rsid w:val="00F41CB3"/>
    <w:rPr>
      <w:rFonts w:eastAsia="Times New Roman" w:cs="Times New Roman"/>
      <w:szCs w:val="24"/>
    </w:rPr>
  </w:style>
  <w:style w:type="paragraph" w:styleId="Date">
    <w:name w:val="Date"/>
    <w:basedOn w:val="NormalBody"/>
    <w:next w:val="Address"/>
    <w:link w:val="DateChar"/>
    <w:uiPriority w:val="92"/>
    <w:rsid w:val="00F41CB3"/>
    <w:pPr>
      <w:snapToGrid w:val="0"/>
    </w:pPr>
    <w:rPr>
      <w:rFonts w:asciiTheme="minorHAnsi" w:hAnsiTheme="minorHAnsi"/>
    </w:rPr>
  </w:style>
  <w:style w:type="character" w:customStyle="1" w:styleId="DateChar">
    <w:name w:val="Date Char"/>
    <w:basedOn w:val="DefaultParagraphFont"/>
    <w:link w:val="Date"/>
    <w:uiPriority w:val="92"/>
    <w:rsid w:val="00F41CB3"/>
    <w:rPr>
      <w:rFonts w:eastAsia="Times New Roman" w:cs="Times New Roman"/>
      <w:szCs w:val="24"/>
    </w:rPr>
  </w:style>
  <w:style w:type="paragraph" w:styleId="ListBullet2">
    <w:name w:val="List Bullet 2"/>
    <w:basedOn w:val="NormalBody"/>
    <w:uiPriority w:val="7"/>
    <w:qFormat/>
    <w:rsid w:val="00F41CB3"/>
    <w:pPr>
      <w:numPr>
        <w:ilvl w:val="1"/>
        <w:numId w:val="10"/>
      </w:numPr>
      <w:snapToGrid w:val="0"/>
      <w:ind w:left="1296" w:hanging="432"/>
    </w:pPr>
    <w:rPr>
      <w:rFonts w:asciiTheme="minorHAnsi" w:eastAsiaTheme="minorHAnsi" w:hAnsiTheme="minorHAnsi" w:cstheme="minorBidi"/>
      <w:spacing w:val="-2"/>
      <w:szCs w:val="22"/>
    </w:rPr>
  </w:style>
  <w:style w:type="paragraph" w:customStyle="1" w:styleId="ListAlpha2">
    <w:name w:val="List Alpha 2"/>
    <w:basedOn w:val="NormalBody"/>
    <w:uiPriority w:val="9"/>
    <w:rsid w:val="00F41CB3"/>
    <w:pPr>
      <w:numPr>
        <w:ilvl w:val="1"/>
        <w:numId w:val="5"/>
      </w:numPr>
      <w:ind w:left="1296" w:hanging="432"/>
    </w:pPr>
    <w:rPr>
      <w:rFonts w:asciiTheme="minorHAnsi" w:hAnsiTheme="minorHAnsi"/>
    </w:rPr>
  </w:style>
  <w:style w:type="paragraph" w:styleId="ListContinue">
    <w:name w:val="List Continue"/>
    <w:basedOn w:val="NormalBody"/>
    <w:uiPriority w:val="6"/>
    <w:rsid w:val="00F41CB3"/>
    <w:pPr>
      <w:tabs>
        <w:tab w:val="left" w:pos="720"/>
      </w:tabs>
      <w:snapToGrid w:val="0"/>
      <w:ind w:left="432"/>
    </w:pPr>
    <w:rPr>
      <w:rFonts w:asciiTheme="minorHAnsi" w:hAnsiTheme="minorHAnsi"/>
      <w:szCs w:val="20"/>
    </w:rPr>
  </w:style>
  <w:style w:type="paragraph" w:styleId="ListContinue2">
    <w:name w:val="List Continue 2"/>
    <w:basedOn w:val="ListContinue"/>
    <w:uiPriority w:val="7"/>
    <w:rsid w:val="00CD2B08"/>
    <w:pPr>
      <w:tabs>
        <w:tab w:val="clear" w:pos="720"/>
      </w:tabs>
      <w:ind w:left="1296"/>
    </w:pPr>
  </w:style>
  <w:style w:type="paragraph" w:styleId="ListNumber2">
    <w:name w:val="List Number 2"/>
    <w:basedOn w:val="NormalBody"/>
    <w:uiPriority w:val="8"/>
    <w:rsid w:val="00F41CB3"/>
    <w:pPr>
      <w:numPr>
        <w:numId w:val="4"/>
      </w:numPr>
      <w:snapToGrid w:val="0"/>
      <w:ind w:left="1296" w:hanging="432"/>
    </w:pPr>
    <w:rPr>
      <w:rFonts w:asciiTheme="minorHAnsi" w:eastAsiaTheme="minorHAnsi" w:hAnsiTheme="minorHAnsi" w:cstheme="minorBidi"/>
      <w:szCs w:val="22"/>
    </w:rPr>
  </w:style>
  <w:style w:type="paragraph" w:customStyle="1" w:styleId="BodyTextBold">
    <w:name w:val="Body Text Bold"/>
    <w:basedOn w:val="NormalBody"/>
    <w:uiPriority w:val="6"/>
    <w:rsid w:val="00F41CB3"/>
    <w:rPr>
      <w:rFonts w:asciiTheme="minorHAnsi" w:hAnsiTheme="minorHAnsi"/>
      <w:b/>
      <w:bCs/>
    </w:rPr>
  </w:style>
  <w:style w:type="paragraph" w:styleId="NormalWeb">
    <w:name w:val="Normal (Web)"/>
    <w:basedOn w:val="Normal"/>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Subtitle">
    <w:name w:val="Subtitle"/>
    <w:basedOn w:val="NormalBody"/>
    <w:next w:val="Normal"/>
    <w:link w:val="SubtitleChar"/>
    <w:uiPriority w:val="14"/>
    <w:rsid w:val="00F41CB3"/>
    <w:pPr>
      <w:numPr>
        <w:ilvl w:val="1"/>
      </w:numPr>
      <w:spacing w:before="140" w:after="140" w:line="240" w:lineRule="auto"/>
    </w:pPr>
    <w:rPr>
      <w:rFonts w:ascii="Arial" w:eastAsiaTheme="minorEastAsia" w:hAnsi="Arial" w:cs="Times New Roman (Body CS)"/>
      <w:b/>
      <w:bCs/>
      <w:sz w:val="32"/>
      <w:szCs w:val="22"/>
    </w:rPr>
  </w:style>
  <w:style w:type="character" w:customStyle="1" w:styleId="SubtitleChar">
    <w:name w:val="Subtitle Char"/>
    <w:basedOn w:val="DefaultParagraphFont"/>
    <w:link w:val="Subtitle"/>
    <w:uiPriority w:val="14"/>
    <w:rsid w:val="00F41CB3"/>
    <w:rPr>
      <w:rFonts w:ascii="Arial" w:eastAsiaTheme="minorEastAsia" w:hAnsi="Arial" w:cs="Times New Roman (Body CS)"/>
      <w:b/>
      <w:bCs/>
      <w:sz w:val="32"/>
    </w:rPr>
  </w:style>
  <w:style w:type="paragraph" w:styleId="TOCHeading">
    <w:name w:val="TOC Heading"/>
    <w:basedOn w:val="Heading1"/>
    <w:next w:val="TOC1"/>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TOC1">
    <w:name w:val="toc 1"/>
    <w:basedOn w:val="NormalBody"/>
    <w:autoRedefine/>
    <w:uiPriority w:val="39"/>
    <w:unhideWhenUsed/>
    <w:rsid w:val="00F41CB3"/>
    <w:pPr>
      <w:tabs>
        <w:tab w:val="right" w:leader="dot" w:pos="10545"/>
      </w:tabs>
    </w:pPr>
    <w:rPr>
      <w:rFonts w:asciiTheme="minorHAnsi" w:hAnsiTheme="minorHAnsi"/>
    </w:rPr>
  </w:style>
  <w:style w:type="paragraph" w:styleId="TOC2">
    <w:name w:val="toc 2"/>
    <w:basedOn w:val="NormalBody"/>
    <w:autoRedefine/>
    <w:uiPriority w:val="39"/>
    <w:unhideWhenUsed/>
    <w:rsid w:val="00F41CB3"/>
    <w:pPr>
      <w:ind w:left="432"/>
    </w:pPr>
    <w:rPr>
      <w:rFonts w:asciiTheme="minorHAnsi" w:hAnsiTheme="minorHAnsi"/>
    </w:rPr>
  </w:style>
  <w:style w:type="paragraph" w:styleId="TOC3">
    <w:name w:val="toc 3"/>
    <w:basedOn w:val="NormalBody"/>
    <w:next w:val="Normal"/>
    <w:uiPriority w:val="39"/>
    <w:unhideWhenUsed/>
    <w:rsid w:val="00F41CB3"/>
    <w:pPr>
      <w:ind w:left="864"/>
    </w:pPr>
    <w:rPr>
      <w:rFonts w:asciiTheme="minorHAnsi" w:hAnsiTheme="minorHAnsi"/>
    </w:rPr>
  </w:style>
  <w:style w:type="paragraph" w:styleId="TOAHeading">
    <w:name w:val="toa heading"/>
    <w:basedOn w:val="NormalHeading"/>
    <w:next w:val="Normal"/>
    <w:uiPriority w:val="99"/>
    <w:semiHidden/>
    <w:unhideWhenUsed/>
    <w:rsid w:val="00E71133"/>
    <w:rPr>
      <w:rFonts w:eastAsiaTheme="majorEastAsia" w:cstheme="majorBidi"/>
      <w:b/>
      <w:bCs/>
      <w:sz w:val="24"/>
    </w:rPr>
  </w:style>
  <w:style w:type="paragraph" w:styleId="Title">
    <w:name w:val="Title"/>
    <w:basedOn w:val="NormalHeading"/>
    <w:next w:val="Subtitle"/>
    <w:link w:val="TitleChar"/>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TitleChar">
    <w:name w:val="Title Char"/>
    <w:basedOn w:val="DefaultParagraphFont"/>
    <w:link w:val="Title"/>
    <w:uiPriority w:val="13"/>
    <w:rsid w:val="000A442F"/>
    <w:rPr>
      <w:rFonts w:asciiTheme="majorHAnsi" w:eastAsiaTheme="majorEastAsia" w:hAnsiTheme="majorHAnsi" w:cstheme="majorBidi"/>
      <w:spacing w:val="-10"/>
      <w:kern w:val="28"/>
      <w:sz w:val="76"/>
      <w:szCs w:val="72"/>
    </w:rPr>
  </w:style>
  <w:style w:type="character" w:styleId="SubtleReference">
    <w:name w:val="Subtle Reference"/>
    <w:basedOn w:val="DefaultParagraphFont"/>
    <w:uiPriority w:val="31"/>
    <w:semiHidden/>
    <w:rsid w:val="00E71133"/>
    <w:rPr>
      <w:smallCaps/>
      <w:color w:val="auto"/>
    </w:rPr>
  </w:style>
  <w:style w:type="character" w:styleId="Mention">
    <w:name w:val="Mention"/>
    <w:uiPriority w:val="99"/>
    <w:semiHidden/>
    <w:unhideWhenUsed/>
    <w:rsid w:val="00E71133"/>
    <w:rPr>
      <w:color w:val="auto"/>
      <w:shd w:val="clear" w:color="auto" w:fill="E1DFDD"/>
    </w:rPr>
  </w:style>
  <w:style w:type="character" w:styleId="SmartLink">
    <w:name w:val="Smart Link"/>
    <w:basedOn w:val="DefaultParagraphFont"/>
    <w:uiPriority w:val="99"/>
    <w:semiHidden/>
    <w:unhideWhenUsed/>
    <w:rsid w:val="00E71133"/>
    <w:rPr>
      <w:color w:val="auto"/>
      <w:u w:val="single"/>
      <w:shd w:val="clear" w:color="auto" w:fill="F3F2F1"/>
    </w:rPr>
  </w:style>
  <w:style w:type="character" w:styleId="SubtleEmphasis">
    <w:name w:val="Subtle Emphasis"/>
    <w:uiPriority w:val="19"/>
    <w:semiHidden/>
    <w:rsid w:val="00E71133"/>
    <w:rPr>
      <w:i/>
      <w:iCs/>
      <w:color w:val="404040" w:themeColor="text1" w:themeTint="BF"/>
    </w:rPr>
  </w:style>
  <w:style w:type="character" w:styleId="SmartHyperlink">
    <w:name w:val="Smart Hyperlink"/>
    <w:uiPriority w:val="99"/>
    <w:semiHidden/>
    <w:unhideWhenUsed/>
    <w:rsid w:val="00E71133"/>
    <w:rPr>
      <w:u w:val="dotted"/>
    </w:rPr>
  </w:style>
  <w:style w:type="paragraph" w:styleId="ListBullet3">
    <w:name w:val="List Bullet 3"/>
    <w:basedOn w:val="Normal"/>
    <w:uiPriority w:val="99"/>
    <w:semiHidden/>
    <w:unhideWhenUsed/>
    <w:rsid w:val="00E71133"/>
    <w:pPr>
      <w:numPr>
        <w:numId w:val="7"/>
      </w:numPr>
      <w:contextualSpacing/>
    </w:pPr>
  </w:style>
  <w:style w:type="paragraph" w:styleId="IntenseQuote">
    <w:name w:val="Intense Quote"/>
    <w:basedOn w:val="NormalBody"/>
    <w:next w:val="Normal"/>
    <w:link w:val="IntenseQuoteChar"/>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IntenseQuoteChar">
    <w:name w:val="Intense Quote Char"/>
    <w:basedOn w:val="DefaultParagraphFont"/>
    <w:link w:val="IntenseQuote"/>
    <w:uiPriority w:val="30"/>
    <w:semiHidden/>
    <w:rsid w:val="00192201"/>
    <w:rPr>
      <w:rFonts w:eastAsia="Times New Roman" w:cs="Times New Roman"/>
      <w:iCs/>
      <w:szCs w:val="24"/>
    </w:rPr>
  </w:style>
  <w:style w:type="character" w:styleId="IntenseReference">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IntenseEmphasis">
    <w:name w:val="Intense Emphasis"/>
    <w:uiPriority w:val="21"/>
    <w:semiHidden/>
    <w:rsid w:val="00192201"/>
    <w:rPr>
      <w:i/>
      <w:iCs/>
      <w:color w:val="auto"/>
    </w:rPr>
  </w:style>
  <w:style w:type="paragraph" w:styleId="BlockText">
    <w:name w:val="Block Text"/>
    <w:basedOn w:val="Normal"/>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Hyperlink">
    <w:name w:val="Hyperlink"/>
    <w:uiPriority w:val="99"/>
    <w:unhideWhenUsed/>
    <w:rsid w:val="00CD2B08"/>
    <w:rPr>
      <w:u w:val="single"/>
    </w:rPr>
  </w:style>
  <w:style w:type="character" w:styleId="UnresolvedMention">
    <w:name w:val="Unresolved Mention"/>
    <w:basedOn w:val="DefaultParagraphFont"/>
    <w:uiPriority w:val="99"/>
    <w:semiHidden/>
    <w:unhideWhenUsed/>
    <w:rsid w:val="000B7F22"/>
    <w:rPr>
      <w:color w:val="605E5C"/>
      <w:shd w:val="clear" w:color="auto" w:fill="E1DFDD"/>
    </w:rPr>
  </w:style>
  <w:style w:type="paragraph" w:customStyle="1" w:styleId="SignatureTitle">
    <w:name w:val="Signature Title"/>
    <w:basedOn w:val="Signature"/>
    <w:next w:val="CCEnclosure"/>
    <w:uiPriority w:val="94"/>
    <w:qFormat/>
    <w:rsid w:val="00352C4B"/>
    <w:pPr>
      <w:spacing w:after="300"/>
    </w:pPr>
  </w:style>
  <w:style w:type="character" w:styleId="FollowedHyperlink">
    <w:name w:val="FollowedHyperlink"/>
    <w:uiPriority w:val="79"/>
    <w:rsid w:val="000317F3"/>
    <w:rPr>
      <w:rFonts w:asciiTheme="minorHAnsi" w:hAnsiTheme="minorHAnsi"/>
      <w:i w:val="0"/>
      <w:color w:val="auto"/>
      <w:sz w:val="21"/>
      <w:u w:val="single"/>
    </w:rPr>
  </w:style>
  <w:style w:type="character" w:customStyle="1" w:styleId="Heading3Char">
    <w:name w:val="Heading 3 Char"/>
    <w:basedOn w:val="DefaultParagraphFont"/>
    <w:link w:val="Heading3"/>
    <w:uiPriority w:val="11"/>
    <w:rsid w:val="00F41CB3"/>
    <w:rPr>
      <w:rFonts w:ascii="Arial" w:eastAsiaTheme="majorEastAsia" w:hAnsi="Arial" w:cstheme="majorBidi"/>
      <w:b/>
      <w:bCs/>
      <w:sz w:val="28"/>
      <w:szCs w:val="26"/>
    </w:rPr>
  </w:style>
  <w:style w:type="character" w:customStyle="1" w:styleId="Heading4Char">
    <w:name w:val="Heading 4 Char"/>
    <w:basedOn w:val="DefaultParagraphFont"/>
    <w:link w:val="Heading4"/>
    <w:uiPriority w:val="11"/>
    <w:rsid w:val="00F41CB3"/>
    <w:rPr>
      <w:rFonts w:ascii="Arial" w:eastAsiaTheme="majorEastAsia" w:hAnsi="Arial" w:cstheme="majorBidi"/>
      <w:b/>
      <w:bCs/>
      <w:iCs/>
      <w:szCs w:val="24"/>
      <w:lang w:val="en-GB"/>
    </w:rPr>
  </w:style>
  <w:style w:type="paragraph" w:customStyle="1" w:styleId="ChartHeader">
    <w:name w:val="Chart Header"/>
    <w:uiPriority w:val="20"/>
    <w:rsid w:val="00F41CB3"/>
    <w:pPr>
      <w:spacing w:before="300" w:after="300" w:line="288" w:lineRule="auto"/>
      <w:ind w:left="14"/>
    </w:pPr>
    <w:rPr>
      <w:rFonts w:asciiTheme="majorHAnsi" w:eastAsia="Times New Roman" w:hAnsiTheme="majorHAnsi" w:cs="Arial"/>
      <w:b/>
      <w:bCs/>
      <w:kern w:val="24"/>
      <w:sz w:val="24"/>
      <w:szCs w:val="20"/>
    </w:rPr>
  </w:style>
  <w:style w:type="paragraph" w:customStyle="1" w:styleId="TableText">
    <w:name w:val="Table Text"/>
    <w:basedOn w:val="BodyText"/>
    <w:uiPriority w:val="20"/>
    <w:rsid w:val="00F41CB3"/>
    <w:pPr>
      <w:spacing w:before="150" w:after="150" w:line="250" w:lineRule="auto"/>
    </w:pPr>
    <w:rPr>
      <w:rFonts w:ascii="Arial" w:hAnsi="Arial"/>
      <w:spacing w:val="-2"/>
      <w:sz w:val="18"/>
    </w:rPr>
  </w:style>
  <w:style w:type="paragraph" w:customStyle="1" w:styleId="TableHeader">
    <w:name w:val="Table Header"/>
    <w:basedOn w:val="Heading4"/>
    <w:uiPriority w:val="20"/>
    <w:rsid w:val="009D0B44"/>
    <w:pPr>
      <w:spacing w:before="150" w:after="150"/>
    </w:pPr>
    <w:rPr>
      <w:rFonts w:cstheme="minorHAnsi"/>
      <w:bCs w:val="0"/>
      <w:spacing w:val="-6"/>
      <w:sz w:val="20"/>
      <w:szCs w:val="18"/>
    </w:rPr>
  </w:style>
  <w:style w:type="paragraph" w:styleId="Caption">
    <w:name w:val="caption"/>
    <w:basedOn w:val="NormalHeading"/>
    <w:next w:val="BodyText"/>
    <w:uiPriority w:val="89"/>
    <w:qFormat/>
    <w:rsid w:val="00F51F7B"/>
    <w:pPr>
      <w:spacing w:before="140" w:after="140"/>
    </w:pPr>
    <w:rPr>
      <w:rFonts w:asciiTheme="minorHAnsi" w:hAnsiTheme="minorHAnsi"/>
      <w:iCs/>
      <w:spacing w:val="-2"/>
      <w:sz w:val="18"/>
      <w:szCs w:val="18"/>
    </w:rPr>
  </w:style>
  <w:style w:type="paragraph" w:styleId="Quote">
    <w:name w:val="Quote"/>
    <w:basedOn w:val="NormalHeading"/>
    <w:next w:val="BodyText"/>
    <w:link w:val="QuoteChar"/>
    <w:uiPriority w:val="21"/>
    <w:qFormat/>
    <w:rsid w:val="000A17B8"/>
    <w:pPr>
      <w:spacing w:before="300" w:line="360" w:lineRule="auto"/>
      <w:ind w:right="864"/>
    </w:pPr>
    <w:rPr>
      <w:rFonts w:asciiTheme="minorHAnsi" w:hAnsiTheme="minorHAnsi"/>
      <w:sz w:val="36"/>
    </w:rPr>
  </w:style>
  <w:style w:type="character" w:customStyle="1" w:styleId="QuoteChar">
    <w:name w:val="Quote Char"/>
    <w:basedOn w:val="DefaultParagraphFont"/>
    <w:link w:val="Quote"/>
    <w:uiPriority w:val="21"/>
    <w:rsid w:val="000A17B8"/>
    <w:rPr>
      <w:rFonts w:eastAsia="Times New Roman" w:cs="Times New Roman"/>
      <w:sz w:val="36"/>
      <w:szCs w:val="24"/>
    </w:rPr>
  </w:style>
  <w:style w:type="paragraph" w:customStyle="1" w:styleId="LegalLocalDetail">
    <w:name w:val="Legal Local Detail"/>
    <w:basedOn w:val="CCEnclosure"/>
    <w:uiPriority w:val="92"/>
    <w:rsid w:val="00F41CB3"/>
    <w:pPr>
      <w:spacing w:line="240" w:lineRule="auto"/>
      <w:ind w:left="5040"/>
    </w:pPr>
    <w:rPr>
      <w:sz w:val="12"/>
    </w:rPr>
  </w:style>
  <w:style w:type="paragraph" w:customStyle="1" w:styleId="LegalLocalNameAddressFooter">
    <w:name w:val="Legal Local Name Address Footer"/>
    <w:basedOn w:val="Address"/>
    <w:uiPriority w:val="91"/>
    <w:rsid w:val="00F41CB3"/>
    <w:pPr>
      <w:spacing w:after="50" w:line="240" w:lineRule="auto"/>
      <w:ind w:left="5040"/>
    </w:pPr>
  </w:style>
  <w:style w:type="paragraph" w:customStyle="1" w:styleId="URL">
    <w:name w:val="URL"/>
    <w:basedOn w:val="Address"/>
    <w:uiPriority w:val="81"/>
    <w:rsid w:val="00F41CB3"/>
    <w:rPr>
      <w:b/>
    </w:rPr>
  </w:style>
  <w:style w:type="paragraph" w:customStyle="1" w:styleId="ReportCallout">
    <w:name w:val="Report Callout"/>
    <w:next w:val="BodyText"/>
    <w:uiPriority w:val="16"/>
    <w:rsid w:val="000A17B8"/>
    <w:pPr>
      <w:spacing w:after="300" w:line="216" w:lineRule="auto"/>
      <w:ind w:left="2520"/>
    </w:pPr>
    <w:rPr>
      <w:rFonts w:eastAsia="Times New Roman" w:cs="Times New Roman"/>
      <w:sz w:val="80"/>
      <w:szCs w:val="24"/>
      <w:lang w:val="en-GB"/>
    </w:rPr>
  </w:style>
  <w:style w:type="paragraph" w:customStyle="1" w:styleId="ReportQuotationMarkCharacter">
    <w:name w:val="Report Quotation Mark Character"/>
    <w:basedOn w:val="ReportCallout"/>
    <w:next w:val="ReportCallout"/>
    <w:uiPriority w:val="15"/>
    <w:rsid w:val="00F41CB3"/>
    <w:pPr>
      <w:spacing w:after="0" w:line="900" w:lineRule="exact"/>
      <w:ind w:left="2434"/>
    </w:pPr>
    <w:rPr>
      <w:rFonts w:ascii="Arial" w:hAnsi="Arial" w:cstheme="minorHAnsi"/>
      <w:b/>
      <w:bCs/>
      <w:color w:val="FD5108" w:themeColor="accent1"/>
      <w:position w:val="-104"/>
      <w:sz w:val="240"/>
      <w:szCs w:val="2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india.sharepoint.com/sites/PwCOrgAssets/Office%20Templates/PwC_report_template_word_US.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E935361C3C5D48A0F6D6A80436D4F4" ma:contentTypeVersion="10" ma:contentTypeDescription="Create a new document." ma:contentTypeScope="" ma:versionID="71dcb1e089e678f24c53f707e6410d41">
  <xsd:schema xmlns:xsd="http://www.w3.org/2001/XMLSchema" xmlns:xs="http://www.w3.org/2001/XMLSchema" xmlns:p="http://schemas.microsoft.com/office/2006/metadata/properties" xmlns:ns2="39ae84af-e0b2-47c5-8bd7-61d3bf4a4b5a" xmlns:ns3="efdf6d28-c3e5-44ed-830d-760ac6ce066b" targetNamespace="http://schemas.microsoft.com/office/2006/metadata/properties" ma:root="true" ma:fieldsID="c07a4ee5b15a400e5262cd153e6ca7fe" ns2:_="" ns3:_="">
    <xsd:import namespace="39ae84af-e0b2-47c5-8bd7-61d3bf4a4b5a"/>
    <xsd:import namespace="efdf6d28-c3e5-44ed-830d-760ac6ce066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e84af-e0b2-47c5-8bd7-61d3bf4a4b5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df6d28-c3e5-44ed-830d-760ac6ce066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4ea0076-7fa5-4e17-8223-55cc28a6467b}" ma:internalName="TaxCatchAll" ma:showField="CatchAllData" ma:web="efdf6d28-c3e5-44ed-830d-760ac6ce0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ae84af-e0b2-47c5-8bd7-61d3bf4a4b5a">
      <Terms xmlns="http://schemas.microsoft.com/office/infopath/2007/PartnerControls"/>
    </lcf76f155ced4ddcb4097134ff3c332f>
    <TaxCatchAll xmlns="efdf6d28-c3e5-44ed-830d-760ac6ce066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A3F6-0E0B-43E5-96EF-F4397E321F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e84af-e0b2-47c5-8bd7-61d3bf4a4b5a"/>
    <ds:schemaRef ds:uri="efdf6d28-c3e5-44ed-830d-760ac6ce0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102F9A-E3A6-4551-A4B0-AF57A293513F}">
  <ds:schemaRefs>
    <ds:schemaRef ds:uri="http://schemas.microsoft.com/sharepoint/v3/contenttype/forms"/>
  </ds:schemaRefs>
</ds:datastoreItem>
</file>

<file path=customXml/itemProps3.xml><?xml version="1.0" encoding="utf-8"?>
<ds:datastoreItem xmlns:ds="http://schemas.openxmlformats.org/officeDocument/2006/customXml" ds:itemID="{C67465F6-2939-4654-9465-111F542CAE7F}">
  <ds:schemaRefs>
    <ds:schemaRef ds:uri="http://schemas.microsoft.com/office/2006/metadata/properties"/>
    <ds:schemaRef ds:uri="http://schemas.microsoft.com/office/infopath/2007/PartnerControls"/>
    <ds:schemaRef ds:uri="39ae84af-e0b2-47c5-8bd7-61d3bf4a4b5a"/>
    <ds:schemaRef ds:uri="efdf6d28-c3e5-44ed-830d-760ac6ce066b"/>
  </ds:schemaRefs>
</ds:datastoreItem>
</file>

<file path=customXml/itemProps4.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PwC_report_template_word_US.dotx</Template>
  <TotalTime>3</TotalTime>
  <Pages>5</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dc:creator>
  <cp:keywords/>
  <dc:description/>
  <cp:lastModifiedBy>Ranjith Gopi (IN)</cp:lastModifiedBy>
  <cp:revision>2</cp:revision>
  <dcterms:created xsi:type="dcterms:W3CDTF">2025-11-06T12:27:00Z</dcterms:created>
  <dcterms:modified xsi:type="dcterms:W3CDTF">2025-11-11T02:55:00Z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0x010100CBE935361C3C5D48A0F6D6A80436D4F4</vt:lpwstr>
  </property>
</Properties>
</file>